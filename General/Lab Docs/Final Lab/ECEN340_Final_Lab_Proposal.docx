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54AF7C1" w:rsidR="006E0CCE" w:rsidRPr="00945F92" w:rsidRDefault="00DE5B15" w:rsidP="0058006C">
          <w:pPr>
            <w:pStyle w:val="Heading1"/>
          </w:pPr>
          <w:r w:rsidRPr="00945F92">
            <w:t xml:space="preserve">ECEN </w:t>
          </w:r>
          <w:r w:rsidR="00906799" w:rsidRPr="00945F92">
            <w:t>340</w:t>
          </w:r>
          <w:r w:rsidRPr="00945F92">
            <w:t xml:space="preserve"> Project Definition</w:t>
          </w:r>
        </w:p>
      </w:sdtContent>
    </w:sdt>
    <w:p w14:paraId="308D359C" w14:textId="240D9A60" w:rsidR="00856EB6" w:rsidRPr="00856EB6" w:rsidRDefault="00CC453F" w:rsidP="00945F92">
      <w:pPr>
        <w:pStyle w:val="Subtitle"/>
        <w:jc w:val="right"/>
      </w:pPr>
      <w:r>
        <w:t xml:space="preserve">team 4 </w:t>
      </w:r>
      <w:r w:rsidR="00DE5B15">
        <w:br/>
      </w:r>
      <w:r>
        <w:t>Ian fleming, Seth Ricks</w:t>
      </w:r>
    </w:p>
    <w:p w14:paraId="4B3ADB84" w14:textId="77777777" w:rsidR="00DE5B15" w:rsidRDefault="00DE5B15" w:rsidP="0058006C">
      <w:pPr>
        <w:pStyle w:val="Heading1"/>
      </w:pPr>
      <w:r>
        <w:t>Project Scope</w:t>
      </w:r>
    </w:p>
    <w:p w14:paraId="3C2A2D1D" w14:textId="43F47B6B" w:rsidR="00CC453F" w:rsidRDefault="00CC453F" w:rsidP="001B0F35">
      <w:r>
        <w:t xml:space="preserve">We are creating a video game for entertainment. We will be using the VGA port, with an HDMI adapter. We will try to integrate external controls such as buttons or a joystick, to control elements of the game.  </w:t>
      </w:r>
    </w:p>
    <w:p w14:paraId="5F2C0B4F" w14:textId="77777777" w:rsidR="00CC453F" w:rsidRDefault="00CC453F" w:rsidP="0058006C">
      <w:pPr>
        <w:pStyle w:val="Heading1"/>
      </w:pPr>
    </w:p>
    <w:p w14:paraId="3AC78B47" w14:textId="152FA079" w:rsidR="00DE5B15" w:rsidRDefault="00DE5B15" w:rsidP="0058006C">
      <w:pPr>
        <w:pStyle w:val="Heading1"/>
      </w:pPr>
      <w:r>
        <w:t>Lessons to Learn</w:t>
      </w:r>
    </w:p>
    <w:p w14:paraId="15AC24EA" w14:textId="119B3751" w:rsidR="00DE5B15" w:rsidRDefault="00CC453F" w:rsidP="001B0F35">
      <w:r>
        <w:t>We need to learn how to integrate FSM into a pong-type game. We need to learn about the grid system for the movement and drawing of objects. We will need to learn how to calculate the best clock needed for the visual representation of the game. We will need to learn how to integrate the joystick and/or buttons with the FPGA board, for controlling the video game. Most importantly, we need to learn how to configure and use the VGA drivers.</w:t>
      </w:r>
    </w:p>
    <w:p w14:paraId="16725C98" w14:textId="77777777" w:rsidR="00CC453F" w:rsidRPr="00DE5B15" w:rsidRDefault="00CC453F" w:rsidP="001B0F35"/>
    <w:p w14:paraId="1A647D19" w14:textId="77777777" w:rsidR="00DE5B15" w:rsidRDefault="00DE5B15" w:rsidP="0058006C">
      <w:pPr>
        <w:pStyle w:val="Heading1"/>
      </w:pPr>
      <w:r>
        <w:t>Roles and Responsibilities</w:t>
      </w:r>
    </w:p>
    <w:p w14:paraId="1C1FEAD8" w14:textId="77777777" w:rsidR="00DE5B15" w:rsidRDefault="00DE5B15" w:rsidP="001B0F35">
      <w: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1B0F35">
            <w:r>
              <w:t>Role</w:t>
            </w:r>
          </w:p>
        </w:tc>
        <w:tc>
          <w:tcPr>
            <w:tcW w:w="1890" w:type="dxa"/>
          </w:tcPr>
          <w:p w14:paraId="6ABDE4D8"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1B0F35">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247167E1" w:rsidR="00DE5B15" w:rsidRDefault="00CC453F" w:rsidP="001B0F35">
            <w:r>
              <w:t>Team Leader</w:t>
            </w:r>
          </w:p>
        </w:tc>
        <w:tc>
          <w:tcPr>
            <w:tcW w:w="1890" w:type="dxa"/>
          </w:tcPr>
          <w:p w14:paraId="6727C8B8" w14:textId="682C1A60" w:rsidR="00DE5B15" w:rsidRDefault="00CC453F" w:rsidP="001B0F35">
            <w:pPr>
              <w:cnfStyle w:val="000000100000" w:firstRow="0" w:lastRow="0" w:firstColumn="0" w:lastColumn="0" w:oddVBand="0" w:evenVBand="0" w:oddHBand="1" w:evenHBand="0" w:firstRowFirstColumn="0" w:firstRowLastColumn="0" w:lastRowFirstColumn="0" w:lastRowLastColumn="0"/>
            </w:pPr>
            <w:r>
              <w:t>Seth Ricks</w:t>
            </w:r>
          </w:p>
        </w:tc>
        <w:tc>
          <w:tcPr>
            <w:tcW w:w="5575" w:type="dxa"/>
          </w:tcPr>
          <w:p w14:paraId="75F2E29C" w14:textId="17188844" w:rsidR="002D302C" w:rsidRDefault="002D302C" w:rsidP="001B0F35">
            <w:pPr>
              <w:pStyle w:val="ListParagraph"/>
              <w:numPr>
                <w:ilvl w:val="0"/>
                <w:numId w:val="1"/>
              </w:numPr>
              <w:cnfStyle w:val="000000100000" w:firstRow="0" w:lastRow="0" w:firstColumn="0" w:lastColumn="0" w:oddVBand="0" w:evenVBand="0" w:oddHBand="1" w:evenHBand="0" w:firstRowFirstColumn="0" w:firstRowLastColumn="0" w:lastRowFirstColumn="0" w:lastRowLastColumn="0"/>
            </w:pPr>
            <w:r>
              <w:t>Configure Joystick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4B162161" w:rsidR="00DE5B15" w:rsidRDefault="002D302C" w:rsidP="001B0F35">
            <w:r>
              <w:t>Team Member</w:t>
            </w:r>
          </w:p>
        </w:tc>
        <w:tc>
          <w:tcPr>
            <w:tcW w:w="1890" w:type="dxa"/>
          </w:tcPr>
          <w:p w14:paraId="1A19C6A7" w14:textId="5FE21A0F" w:rsidR="00DE5B15" w:rsidRDefault="00CC453F" w:rsidP="001B0F35">
            <w:pPr>
              <w:cnfStyle w:val="000000000000" w:firstRow="0" w:lastRow="0" w:firstColumn="0" w:lastColumn="0" w:oddVBand="0" w:evenVBand="0" w:oddHBand="0" w:evenHBand="0" w:firstRowFirstColumn="0" w:firstRowLastColumn="0" w:lastRowFirstColumn="0" w:lastRowLastColumn="0"/>
            </w:pPr>
            <w:r>
              <w:t>Ian Fleming</w:t>
            </w:r>
          </w:p>
        </w:tc>
        <w:tc>
          <w:tcPr>
            <w:tcW w:w="5575" w:type="dxa"/>
          </w:tcPr>
          <w:p w14:paraId="486117C5" w14:textId="77777777" w:rsidR="002D302C" w:rsidRDefault="002D302C" w:rsidP="002D302C">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Configure VGA Drivers</w:t>
            </w:r>
          </w:p>
          <w:p w14:paraId="5CE74A79" w14:textId="4FD9BB27" w:rsidR="00DE5B15" w:rsidRDefault="002D302C" w:rsidP="002D302C">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Make basic drawings (ball, paddle, score)</w:t>
            </w:r>
          </w:p>
        </w:tc>
      </w:tr>
    </w:tbl>
    <w:p w14:paraId="4D086EAC" w14:textId="77777777" w:rsidR="004A780F" w:rsidRDefault="004A780F" w:rsidP="0058006C">
      <w:pPr>
        <w:pStyle w:val="Heading1"/>
      </w:pPr>
    </w:p>
    <w:p w14:paraId="44535182" w14:textId="77777777" w:rsidR="002D302C" w:rsidRDefault="002D302C">
      <w:pPr>
        <w:rPr>
          <w:rFonts w:ascii="Georgia" w:eastAsiaTheme="majorEastAsia" w:hAnsi="Georgia" w:cs="Tunga"/>
          <w:color w:val="4A66AC" w:themeColor="accent1"/>
          <w:sz w:val="40"/>
          <w:szCs w:val="40"/>
        </w:rPr>
      </w:pPr>
      <w:r>
        <w:br w:type="page"/>
      </w:r>
    </w:p>
    <w:p w14:paraId="1647BBBF" w14:textId="4F6DDA0F" w:rsidR="00DE5B15" w:rsidRPr="00D6778F" w:rsidRDefault="00DE5B15" w:rsidP="0058006C">
      <w:pPr>
        <w:pStyle w:val="Heading1"/>
      </w:pPr>
      <w:r w:rsidRPr="00D6778F">
        <w:lastRenderedPageBreak/>
        <w:t>Schedule</w:t>
      </w:r>
    </w:p>
    <w:p w14:paraId="70A7F775" w14:textId="77777777" w:rsidR="002D302C" w:rsidRDefault="00704C11" w:rsidP="001B0F35">
      <w:r>
        <w:t>You may want to put your own work expectations in here:</w:t>
      </w:r>
    </w:p>
    <w:p w14:paraId="58DAA0E6" w14:textId="77777777" w:rsidR="002D302C" w:rsidRDefault="002D302C" w:rsidP="001B0F35"/>
    <w:p w14:paraId="024DCF4C" w14:textId="695BDB3E" w:rsidR="002D302C" w:rsidRDefault="00096176" w:rsidP="001B0F35">
      <w:r>
        <w:t>Date: Monday 1</w:t>
      </w:r>
      <w:r w:rsidRPr="00096176">
        <w:rPr>
          <w:vertAlign w:val="superscript"/>
        </w:rPr>
        <w:t>st</w:t>
      </w:r>
      <w:r>
        <w:t xml:space="preserve"> </w:t>
      </w:r>
    </w:p>
    <w:p w14:paraId="2F818C73" w14:textId="413BC1FA" w:rsidR="00096176" w:rsidRDefault="00096176" w:rsidP="00096176">
      <w:pPr>
        <w:pStyle w:val="ListParagraph"/>
        <w:numPr>
          <w:ilvl w:val="0"/>
          <w:numId w:val="8"/>
        </w:numPr>
      </w:pPr>
      <w:r>
        <w:t>Ian goal: finish configuring VGA driver</w:t>
      </w:r>
    </w:p>
    <w:p w14:paraId="10055FBE" w14:textId="1FCCCD76" w:rsidR="002D302C" w:rsidRDefault="00096176" w:rsidP="001B0F35">
      <w:r>
        <w:t>Date: Saturday 6</w:t>
      </w:r>
      <w:r w:rsidRPr="00096176">
        <w:rPr>
          <w:vertAlign w:val="superscript"/>
        </w:rPr>
        <w:t>th</w:t>
      </w:r>
    </w:p>
    <w:p w14:paraId="18483473" w14:textId="7A7DB1B3" w:rsidR="00096176" w:rsidRDefault="00096176" w:rsidP="00096176">
      <w:pPr>
        <w:pStyle w:val="ListParagraph"/>
        <w:numPr>
          <w:ilvl w:val="0"/>
          <w:numId w:val="8"/>
        </w:numPr>
      </w:pPr>
      <w:r>
        <w:t>Ian goal: Create simple drawing</w:t>
      </w:r>
    </w:p>
    <w:p w14:paraId="49AEFA05" w14:textId="77777777" w:rsidR="00096176" w:rsidRDefault="00096176" w:rsidP="00096176">
      <w:pPr>
        <w:pStyle w:val="ListParagraph"/>
        <w:numPr>
          <w:ilvl w:val="0"/>
          <w:numId w:val="8"/>
        </w:numPr>
      </w:pPr>
      <w:r>
        <w:t>Seth goal: finish joystick</w:t>
      </w:r>
    </w:p>
    <w:p w14:paraId="434B4297" w14:textId="77777777" w:rsidR="00096176" w:rsidRDefault="00096176" w:rsidP="00096176">
      <w:r>
        <w:t>Date: Monday 8</w:t>
      </w:r>
      <w:r w:rsidRPr="00096176">
        <w:rPr>
          <w:vertAlign w:val="superscript"/>
        </w:rPr>
        <w:t>th</w:t>
      </w:r>
      <w:r>
        <w:t xml:space="preserve"> (during lab)</w:t>
      </w:r>
    </w:p>
    <w:p w14:paraId="6930C9B2" w14:textId="4BDF7C4D" w:rsidR="00096176" w:rsidRDefault="00096176" w:rsidP="00096176">
      <w:pPr>
        <w:pStyle w:val="ListParagraph"/>
        <w:numPr>
          <w:ilvl w:val="0"/>
          <w:numId w:val="8"/>
        </w:numPr>
      </w:pPr>
      <w:r>
        <w:t xml:space="preserve">Come together and combine portions </w:t>
      </w:r>
    </w:p>
    <w:p w14:paraId="3AAB7416" w14:textId="565B84E0" w:rsidR="002D302C" w:rsidRDefault="002D302C" w:rsidP="001B0F35">
      <w:r>
        <w:t>Date: December 13</w:t>
      </w:r>
      <w:r w:rsidRPr="002D302C">
        <w:rPr>
          <w:vertAlign w:val="superscript"/>
        </w:rPr>
        <w:t>th</w:t>
      </w:r>
    </w:p>
    <w:p w14:paraId="3E95B99A" w14:textId="13736BC8" w:rsidR="002D302C" w:rsidRDefault="002D302C" w:rsidP="002D302C">
      <w:pPr>
        <w:pStyle w:val="ListParagraph"/>
        <w:numPr>
          <w:ilvl w:val="0"/>
          <w:numId w:val="7"/>
        </w:numPr>
      </w:pPr>
      <w:r>
        <w:t>Lab Finished, Presentation Created</w:t>
      </w:r>
    </w:p>
    <w:p w14:paraId="69241347" w14:textId="4DFA9878" w:rsidR="00704C11" w:rsidRDefault="00704C11" w:rsidP="002D302C">
      <w:r>
        <w:br/>
      </w:r>
    </w:p>
    <w:p w14:paraId="558E1B62" w14:textId="2B6BCB5F" w:rsidR="00C05E1B" w:rsidRDefault="00DF6FF6" w:rsidP="0058006C">
      <w:pPr>
        <w:pStyle w:val="Heading1"/>
      </w:pPr>
      <w:r>
        <w:br w:type="column"/>
      </w:r>
      <w:r w:rsidR="00C05E1B">
        <w:lastRenderedPageBreak/>
        <w:t xml:space="preserve">Hardware </w:t>
      </w:r>
      <w:r w:rsidR="00DB73D9">
        <w:t>(FPGA-based</w:t>
      </w:r>
      <w:r w:rsidR="001D1E5E">
        <w:t xml:space="preserve">) </w:t>
      </w:r>
      <w:r w:rsidR="00C05E1B">
        <w:t>Block Diagram</w:t>
      </w:r>
    </w:p>
    <w:p w14:paraId="49358A3E" w14:textId="77777777" w:rsidR="00C74860" w:rsidRPr="00C74860" w:rsidRDefault="00C74860" w:rsidP="00C74860"/>
    <w:p w14:paraId="4C3E6FE3" w14:textId="74119A55" w:rsidR="00096176" w:rsidRDefault="00C74860" w:rsidP="001B0F35">
      <w:pPr>
        <w:rPr>
          <w:b/>
          <w:bCs/>
        </w:rPr>
      </w:pPr>
      <w:r>
        <w:rPr>
          <w:b/>
          <w:bCs/>
          <w:noProof/>
        </w:rPr>
        <w:drawing>
          <wp:inline distT="0" distB="0" distL="0" distR="0" wp14:anchorId="605CCCCF" wp14:editId="6042385E">
            <wp:extent cx="6170725" cy="1313411"/>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791" cy="1317895"/>
                    </a:xfrm>
                    <a:prstGeom prst="rect">
                      <a:avLst/>
                    </a:prstGeom>
                    <a:noFill/>
                    <a:ln>
                      <a:noFill/>
                    </a:ln>
                  </pic:spPr>
                </pic:pic>
              </a:graphicData>
            </a:graphic>
          </wp:inline>
        </w:drawing>
      </w:r>
    </w:p>
    <w:p w14:paraId="06951DD9" w14:textId="77777777" w:rsidR="004A780F" w:rsidRDefault="004A780F" w:rsidP="001B0F35"/>
    <w:p w14:paraId="7A61EB98" w14:textId="05E60883" w:rsidR="004A780F" w:rsidRPr="00D6778F" w:rsidRDefault="001B0F35" w:rsidP="0058006C">
      <w:pPr>
        <w:pStyle w:val="Heading1"/>
      </w:pPr>
      <w:r w:rsidRPr="00D6778F">
        <w:t xml:space="preserve">Selection of Elements to Demonstrate </w:t>
      </w:r>
      <w:r w:rsidR="00C12053" w:rsidRPr="00D6778F">
        <w:t>in this Design</w:t>
      </w:r>
    </w:p>
    <w:p w14:paraId="7B7F9945" w14:textId="44EC52F8" w:rsidR="0058006C" w:rsidRDefault="0058006C" w:rsidP="0058006C">
      <w:r w:rsidRPr="006938E6">
        <w:t>No</w:t>
      </w:r>
      <w:r>
        <w:t>te that the requirements state “at least 3 of the elements” as listed below.   Talk with Brother Watson about other parts of the project that may not fit into these categories.</w:t>
      </w:r>
    </w:p>
    <w:p w14:paraId="6AF429D1" w14:textId="745F5EB0"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Finite State Machine (at least 3 states)</w:t>
      </w:r>
    </w:p>
    <w:p w14:paraId="33F51736"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Real – Time Memory access at 100MHz</w:t>
      </w:r>
    </w:p>
    <w:p w14:paraId="5C8835D4"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Higher level Math Functions (Multiply or Divide)</w:t>
      </w:r>
    </w:p>
    <w:p w14:paraId="7085DD3B"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Keyboard or Mouse I/O</w:t>
      </w:r>
    </w:p>
    <w:p w14:paraId="5A850AC1"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7-segment display</w:t>
      </w:r>
    </w:p>
    <w:p w14:paraId="3CFA84BA"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External Sensors (light, sound, off-board switches)</w:t>
      </w:r>
    </w:p>
    <w:p w14:paraId="71C29BA6" w14:textId="77777777"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VGA Port</w:t>
      </w:r>
    </w:p>
    <w:p w14:paraId="51DA2577"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Parallel Interface to Other Board</w:t>
      </w:r>
    </w:p>
    <w:p w14:paraId="38DC314E"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Serial Interface to Other Board</w:t>
      </w:r>
    </w:p>
    <w:p w14:paraId="725C4677" w14:textId="77777777" w:rsidR="00D04A16" w:rsidRPr="00D04A16" w:rsidRDefault="00D04A16" w:rsidP="00BF25E5">
      <w:pPr>
        <w:pStyle w:val="ListParagraph"/>
        <w:numPr>
          <w:ilvl w:val="0"/>
          <w:numId w:val="6"/>
        </w:numPr>
        <w:spacing w:after="240"/>
        <w:ind w:left="1800" w:hanging="720"/>
        <w:rPr>
          <w:sz w:val="28"/>
          <w:szCs w:val="28"/>
        </w:rPr>
      </w:pPr>
      <w:r w:rsidRPr="00D04A16">
        <w:rPr>
          <w:sz w:val="28"/>
          <w:szCs w:val="28"/>
        </w:rPr>
        <w:t>Analog to Digital Converters (ADCs) or Digital to Analog Converters (DACs)</w:t>
      </w:r>
    </w:p>
    <w:p w14:paraId="590827DC" w14:textId="00D49454" w:rsidR="00D04A16" w:rsidRPr="00CC453F" w:rsidRDefault="00D04A16" w:rsidP="00BF25E5">
      <w:pPr>
        <w:pStyle w:val="ListParagraph"/>
        <w:numPr>
          <w:ilvl w:val="0"/>
          <w:numId w:val="6"/>
        </w:numPr>
        <w:spacing w:after="240"/>
        <w:ind w:left="1800" w:hanging="720"/>
        <w:rPr>
          <w:sz w:val="28"/>
          <w:szCs w:val="28"/>
          <w:highlight w:val="yellow"/>
        </w:rPr>
      </w:pPr>
      <w:r w:rsidRPr="00CC453F">
        <w:rPr>
          <w:sz w:val="28"/>
          <w:szCs w:val="28"/>
          <w:highlight w:val="yellow"/>
        </w:rPr>
        <w:t xml:space="preserve">Other: </w:t>
      </w:r>
      <w:r w:rsidR="00CC453F" w:rsidRPr="00CC453F">
        <w:rPr>
          <w:sz w:val="28"/>
          <w:szCs w:val="28"/>
          <w:highlight w:val="yellow"/>
        </w:rPr>
        <w:t>Joystick</w:t>
      </w:r>
    </w:p>
    <w:p w14:paraId="167485CA"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3F5556ED"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47F4A899" w14:textId="77777777" w:rsidR="00D04A16" w:rsidRDefault="00D04A16" w:rsidP="00BF25E5">
      <w:pPr>
        <w:pStyle w:val="ListParagraph"/>
        <w:numPr>
          <w:ilvl w:val="0"/>
          <w:numId w:val="6"/>
        </w:numPr>
        <w:spacing w:after="240"/>
        <w:ind w:left="1800" w:hanging="720"/>
        <w:rPr>
          <w:sz w:val="28"/>
          <w:szCs w:val="28"/>
        </w:rPr>
      </w:pPr>
      <w:r w:rsidRPr="00D04A16">
        <w:rPr>
          <w:sz w:val="28"/>
          <w:szCs w:val="28"/>
        </w:rPr>
        <w:t>Other</w:t>
      </w:r>
      <w:r>
        <w:rPr>
          <w:sz w:val="28"/>
          <w:szCs w:val="28"/>
        </w:rPr>
        <w:t>: ____________________</w:t>
      </w:r>
    </w:p>
    <w:p w14:paraId="3883FA6D" w14:textId="77777777" w:rsidR="00DF6FF6" w:rsidRDefault="00DF6FF6" w:rsidP="0058006C">
      <w:pPr>
        <w:pStyle w:val="Heading1"/>
      </w:pPr>
    </w:p>
    <w:p w14:paraId="0CF562B2" w14:textId="19499FCB" w:rsidR="003E1A11" w:rsidRPr="0058006C" w:rsidRDefault="003E1A11" w:rsidP="0058006C">
      <w:pPr>
        <w:pStyle w:val="Heading1"/>
      </w:pPr>
      <w:r w:rsidRPr="0058006C">
        <w:t>Expectation</w:t>
      </w:r>
      <w:r w:rsidR="001E06E4" w:rsidRPr="0058006C">
        <w:t>s</w:t>
      </w:r>
      <w:r w:rsidRPr="0058006C">
        <w:t xml:space="preserve"> of Testing the Design</w:t>
      </w:r>
    </w:p>
    <w:p w14:paraId="43693F35" w14:textId="41EDF462" w:rsidR="00931E88" w:rsidRPr="00C05E1B" w:rsidRDefault="00096176" w:rsidP="001B0F35">
      <w:r>
        <w:t xml:space="preserve">We need to test the VGA display and the joystick, both separately and together. Then the implementation of both with the video game state logic.  </w:t>
      </w:r>
    </w:p>
    <w:sectPr w:rsidR="00931E88" w:rsidRPr="00C05E1B" w:rsidSect="00BD6A90">
      <w:headerReference w:type="even" r:id="rId8"/>
      <w:headerReference w:type="default" r:id="rId9"/>
      <w:footerReference w:type="even" r:id="rId10"/>
      <w:footerReference w:type="default" r:id="rId11"/>
      <w:pgSz w:w="12240" w:h="15840"/>
      <w:pgMar w:top="1440" w:right="63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4AFA3" w14:textId="77777777" w:rsidR="009C0AEE" w:rsidRDefault="009C0AEE" w:rsidP="001B0F35">
      <w:r>
        <w:separator/>
      </w:r>
    </w:p>
  </w:endnote>
  <w:endnote w:type="continuationSeparator" w:id="0">
    <w:p w14:paraId="67DA3DEB" w14:textId="77777777" w:rsidR="009C0AEE" w:rsidRDefault="009C0AEE" w:rsidP="001B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6D3E" w14:textId="19CD890D" w:rsidR="00CD2D83" w:rsidRDefault="00856EB6" w:rsidP="002A1DDE">
    <w:pPr>
      <w:pStyle w:val="Footer"/>
      <w:jc w:val="right"/>
    </w:pPr>
    <w:r>
      <w:rPr>
        <w:noProof/>
      </w:rPr>
      <mc:AlternateContent>
        <mc:Choice Requires="wpg">
          <w:drawing>
            <wp:anchor distT="0" distB="0" distL="114300" distR="114300" simplePos="0" relativeHeight="251668480" behindDoc="0" locked="0" layoutInCell="1" allowOverlap="1" wp14:anchorId="606A0AAD" wp14:editId="1ADDA1AA">
              <wp:simplePos x="0" y="0"/>
              <wp:positionH relativeFrom="page">
                <wp:align>left</wp:align>
              </wp:positionH>
              <wp:positionV relativeFrom="bottomMargin">
                <wp:align>center</wp:align>
              </wp:positionV>
              <wp:extent cx="5943600" cy="86360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863600"/>
                        <a:chOff x="0" y="0"/>
                        <a:chExt cx="5943600" cy="86360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86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1"/>
                                          <a:stretch>
                                            <a:fillRect/>
                                          </a:stretch>
                                        </pic:blipFill>
                                        <pic:spPr>
                                          <a:xfrm>
                                            <a:off x="0" y="0"/>
                                            <a:ext cx="4456638" cy="646794"/>
                                          </a:xfrm>
                                          <a:prstGeom prst="rect">
                                            <a:avLst/>
                                          </a:prstGeom>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left:0;text-align:left;margin-left:0;margin-top:0;width:468pt;height:68pt;z-index:251668480;mso-position-horizontal:left;mso-position-horizontal-relative:page;mso-position-vertical:center;mso-position-vertical-relative:bottom-margin-area" coordsize="5943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30A053FF" w:rsidR="00856EB6" w:rsidRDefault="002A1DDE" w:rsidP="00644509">
                      <w:r>
                        <w:rPr>
                          <w:noProof/>
                        </w:rPr>
                        <w:drawing>
                          <wp:inline distT="0" distB="0" distL="0" distR="0" wp14:anchorId="4C6E6AAF" wp14:editId="31EF5E09">
                            <wp:extent cx="4391025" cy="637272"/>
                            <wp:effectExtent l="0" t="0" r="0" b="0"/>
                            <wp:docPr id="253786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4767" name="Picture 1" descr="A black text on a white background&#10;&#10;Description automatically generated"/>
                                    <pic:cNvPicPr/>
                                  </pic:nvPicPr>
                                  <pic:blipFill>
                                    <a:blip r:embed="rId1"/>
                                    <a:stretch>
                                      <a:fillRect/>
                                    </a:stretch>
                                  </pic:blipFill>
                                  <pic:spPr>
                                    <a:xfrm>
                                      <a:off x="0" y="0"/>
                                      <a:ext cx="4456638" cy="646794"/>
                                    </a:xfrm>
                                    <a:prstGeom prst="rect">
                                      <a:avLst/>
                                    </a:prstGeom>
                                  </pic:spPr>
                                </pic:pic>
                              </a:graphicData>
                            </a:graphic>
                          </wp:inline>
                        </w:drawing>
                      </w:r>
                    </w:p>
                  </w:txbxContent>
                </v:textbox>
              </v:shape>
              <w10:wrap anchorx="page" anchory="margin"/>
            </v:group>
          </w:pict>
        </mc:Fallback>
      </mc:AlternateContent>
    </w:r>
    <w:r w:rsidR="002A1DDE">
      <w:t xml:space="preserve">ECEN-340 Final </w:t>
    </w:r>
    <w:r w:rsidR="00BD6A90">
      <w:t xml:space="preserve">Lab Proposal     </w:t>
    </w:r>
    <w:r w:rsidR="00BD6A90">
      <w:fldChar w:fldCharType="begin"/>
    </w:r>
    <w:r w:rsidR="00BD6A90">
      <w:instrText xml:space="preserve"> PAGE   \* MERGEFORMAT </w:instrText>
    </w:r>
    <w:r w:rsidR="00BD6A90">
      <w:fldChar w:fldCharType="separate"/>
    </w:r>
    <w:r w:rsidR="00BD6A90">
      <w:rPr>
        <w:noProof/>
      </w:rPr>
      <w:t>1</w:t>
    </w:r>
    <w:r w:rsidR="00BD6A9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2C36" w14:textId="77777777" w:rsidR="00CD2D83" w:rsidRDefault="00856EB6" w:rsidP="001B0F35">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91465"/>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91465"/>
                        <a:chOff x="0" y="0"/>
                        <a:chExt cx="6172200" cy="29146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2.95pt;z-index:251670528;mso-position-horizontal:right;mso-position-horizontal-relative:page;mso-position-vertical:center;mso-position-vertical-relative:bottom-margin-area" coordsize="61722,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6B8429F5" w:rsidR="00856EB6" w:rsidRDefault="00000000" w:rsidP="001B0F35">
                      <w:pPr>
                        <w:pStyle w:val="Footer"/>
                      </w:pPr>
                      <w:sdt>
                        <w:sdt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06799">
                            <w:t>ECEN 340 Project Definition</w:t>
                          </w:r>
                        </w:sdtContent>
                      </w:sdt>
                      <w:r w:rsidR="00856EB6">
                        <w:rPr>
                          <w:color w:val="808080" w:themeColor="background1" w:themeShade="80"/>
                        </w:rPr>
                        <w:t> | </w:t>
                      </w:r>
                      <w:sdt>
                        <w:sdtPr>
                          <w:rPr>
                            <w:color w:val="808080" w:themeColor="background1" w:themeShade="8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C12053">
                            <w:rPr>
                              <w:color w:val="808080" w:themeColor="background1" w:themeShade="80"/>
                            </w:rPr>
                            <w:t>ECEN-340</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DB0E9" w14:textId="77777777" w:rsidR="009C0AEE" w:rsidRDefault="009C0AEE" w:rsidP="001B0F35">
      <w:r>
        <w:separator/>
      </w:r>
    </w:p>
  </w:footnote>
  <w:footnote w:type="continuationSeparator" w:id="0">
    <w:p w14:paraId="4150DF99" w14:textId="77777777" w:rsidR="009C0AEE" w:rsidRDefault="009C0AEE" w:rsidP="001B0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558D" w14:textId="77777777" w:rsidR="00CD2D83" w:rsidRDefault="00856EB6" w:rsidP="001B0F35">
    <w:pPr>
      <w:pStyle w:val="Header"/>
    </w:pPr>
    <w:r>
      <w:rPr>
        <w:noProof/>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2179" w14:textId="77777777" w:rsidR="00CD2D83" w:rsidRDefault="00856EB6" w:rsidP="001B0F35">
    <w:pPr>
      <w:pStyle w:val="Header"/>
    </w:pPr>
    <w:r>
      <w:rPr>
        <w:noProof/>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rsidP="001B0F35">
                      <w:pPr>
                        <w:pStyle w:val="Header"/>
                      </w:pPr>
                      <w:r>
                        <w:fldChar w:fldCharType="begin"/>
                      </w:r>
                      <w:r>
                        <w:instrText xml:space="preserve"> PAGE   \* MERGEFORMAT </w:instrText>
                      </w:r>
                      <w:r>
                        <w:fldChar w:fldCharType="separate"/>
                      </w:r>
                      <w:r>
                        <w:rPr>
                          <w:noProof/>
                        </w:rPr>
                        <w:t>2</w:t>
                      </w:r>
                      <w:r>
                        <w:rPr>
                          <w:noProof/>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7D4E42"/>
    <w:multiLevelType w:val="hybridMultilevel"/>
    <w:tmpl w:val="21843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9C575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F56163C"/>
    <w:multiLevelType w:val="hybridMultilevel"/>
    <w:tmpl w:val="C8BA410E"/>
    <w:lvl w:ilvl="0" w:tplc="E7B4A334">
      <w:start w:val="1"/>
      <w:numFmt w:val="bullet"/>
      <w:lvlText w:val=""/>
      <w:lvlJc w:val="left"/>
      <w:pPr>
        <w:ind w:left="1440" w:hanging="360"/>
      </w:pPr>
      <w:rPr>
        <w:rFonts w:ascii="Tahoma" w:hAnsi="Tahoma"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4291744F"/>
    <w:multiLevelType w:val="hybridMultilevel"/>
    <w:tmpl w:val="BCD820FC"/>
    <w:lvl w:ilvl="0" w:tplc="B456EE1E">
      <w:numFmt w:val="bullet"/>
      <w:lvlText w:val=""/>
      <w:lvlJc w:val="left"/>
      <w:pPr>
        <w:ind w:left="720" w:hanging="360"/>
      </w:pPr>
      <w:rPr>
        <w:rFonts w:ascii="Symbol" w:eastAsiaTheme="minorEastAsia" w:hAnsi="Symbol"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4315A"/>
    <w:multiLevelType w:val="hybridMultilevel"/>
    <w:tmpl w:val="BD3AED38"/>
    <w:lvl w:ilvl="0" w:tplc="2A7AD450">
      <w:numFmt w:val="bullet"/>
      <w:lvlText w:val=""/>
      <w:lvlJc w:val="left"/>
      <w:pPr>
        <w:ind w:left="72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74245F"/>
    <w:multiLevelType w:val="hybridMultilevel"/>
    <w:tmpl w:val="8F146F96"/>
    <w:lvl w:ilvl="0" w:tplc="77B4A1A4">
      <w:start w:val="1"/>
      <w:numFmt w:val="bullet"/>
      <w:lvlText w:val=""/>
      <w:lvlJc w:val="left"/>
      <w:pPr>
        <w:ind w:left="1440" w:hanging="360"/>
      </w:pPr>
      <w:rPr>
        <w:rFonts w:ascii="Wingdings 2" w:hAnsi="Wingdings 2"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7FB339D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0020563">
    <w:abstractNumId w:val="0"/>
  </w:num>
  <w:num w:numId="2" w16cid:durableId="1009601708">
    <w:abstractNumId w:val="2"/>
  </w:num>
  <w:num w:numId="3" w16cid:durableId="542861394">
    <w:abstractNumId w:val="7"/>
  </w:num>
  <w:num w:numId="4" w16cid:durableId="1202015101">
    <w:abstractNumId w:val="1"/>
  </w:num>
  <w:num w:numId="5" w16cid:durableId="823549920">
    <w:abstractNumId w:val="3"/>
  </w:num>
  <w:num w:numId="6" w16cid:durableId="97987047">
    <w:abstractNumId w:val="6"/>
  </w:num>
  <w:num w:numId="7" w16cid:durableId="939948797">
    <w:abstractNumId w:val="5"/>
  </w:num>
  <w:num w:numId="8" w16cid:durableId="363671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80356"/>
    <w:rsid w:val="000813D8"/>
    <w:rsid w:val="0009395E"/>
    <w:rsid w:val="00096176"/>
    <w:rsid w:val="001A1C6C"/>
    <w:rsid w:val="001B0F35"/>
    <w:rsid w:val="001D1E5E"/>
    <w:rsid w:val="001E06E4"/>
    <w:rsid w:val="00222B9C"/>
    <w:rsid w:val="002A1DDE"/>
    <w:rsid w:val="002D302C"/>
    <w:rsid w:val="003443AA"/>
    <w:rsid w:val="003C3AFA"/>
    <w:rsid w:val="003E1A11"/>
    <w:rsid w:val="003F46E9"/>
    <w:rsid w:val="004A780F"/>
    <w:rsid w:val="00547C55"/>
    <w:rsid w:val="0058006C"/>
    <w:rsid w:val="005C55F1"/>
    <w:rsid w:val="00644509"/>
    <w:rsid w:val="006938E6"/>
    <w:rsid w:val="006E0CCE"/>
    <w:rsid w:val="00704C11"/>
    <w:rsid w:val="007942C9"/>
    <w:rsid w:val="007E79BC"/>
    <w:rsid w:val="00856EB6"/>
    <w:rsid w:val="00875BC1"/>
    <w:rsid w:val="00882BD9"/>
    <w:rsid w:val="008C7338"/>
    <w:rsid w:val="00906799"/>
    <w:rsid w:val="00931E88"/>
    <w:rsid w:val="00945F92"/>
    <w:rsid w:val="00994D66"/>
    <w:rsid w:val="009B46F1"/>
    <w:rsid w:val="009C0AEE"/>
    <w:rsid w:val="009C1E47"/>
    <w:rsid w:val="009C7075"/>
    <w:rsid w:val="00A61F92"/>
    <w:rsid w:val="00A9455C"/>
    <w:rsid w:val="00AA3361"/>
    <w:rsid w:val="00BD6A90"/>
    <w:rsid w:val="00BF25E5"/>
    <w:rsid w:val="00C05E1B"/>
    <w:rsid w:val="00C12053"/>
    <w:rsid w:val="00C70F3B"/>
    <w:rsid w:val="00C74860"/>
    <w:rsid w:val="00C82662"/>
    <w:rsid w:val="00CC453F"/>
    <w:rsid w:val="00CD2D83"/>
    <w:rsid w:val="00D04A16"/>
    <w:rsid w:val="00D55E22"/>
    <w:rsid w:val="00D6778F"/>
    <w:rsid w:val="00DB73D9"/>
    <w:rsid w:val="00DE5B15"/>
    <w:rsid w:val="00DF6FF6"/>
    <w:rsid w:val="00E324E4"/>
    <w:rsid w:val="00E57A27"/>
    <w:rsid w:val="00E622BD"/>
    <w:rsid w:val="00E72DAC"/>
    <w:rsid w:val="00EC4870"/>
    <w:rsid w:val="00FD03BF"/>
    <w:rsid w:val="00FE02B8"/>
    <w:rsid w:val="00FF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F35"/>
    <w:rPr>
      <w:rFonts w:ascii="Tahoma" w:hAnsi="Tahoma" w:cs="Tahoma"/>
      <w:sz w:val="24"/>
      <w:szCs w:val="24"/>
    </w:rPr>
  </w:style>
  <w:style w:type="paragraph" w:styleId="Heading1">
    <w:name w:val="heading 1"/>
    <w:basedOn w:val="Title"/>
    <w:next w:val="Normal"/>
    <w:link w:val="Heading1Char"/>
    <w:uiPriority w:val="9"/>
    <w:qFormat/>
    <w:rsid w:val="0058006C"/>
    <w:pPr>
      <w:spacing w:after="120"/>
      <w:outlineLvl w:val="0"/>
    </w:pPr>
    <w:rPr>
      <w:rFonts w:ascii="Georgia" w:hAnsi="Georgia" w:cs="Tunga"/>
      <w:color w:val="4A66AC" w:themeColor="accent1"/>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58006C"/>
    <w:rPr>
      <w:rFonts w:ascii="Georgia" w:eastAsiaTheme="majorEastAsia" w:hAnsi="Georgia" w:cs="Tunga"/>
      <w:color w:val="4A66AC" w:themeColor="accent1"/>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ListParagraph">
    <w:name w:val="List Paragraph"/>
    <w:basedOn w:val="Normal"/>
    <w:uiPriority w:val="34"/>
    <w:qFormat/>
    <w:rsid w:val="001B0F35"/>
    <w:pPr>
      <w:ind w:left="720"/>
      <w:contextualSpacing/>
    </w:pPr>
  </w:style>
  <w:style w:type="character" w:styleId="Hyperlink">
    <w:name w:val="Hyperlink"/>
    <w:basedOn w:val="DefaultParagraphFont"/>
    <w:uiPriority w:val="99"/>
    <w:unhideWhenUsed/>
    <w:rsid w:val="003C3AFA"/>
    <w:rPr>
      <w:color w:val="9454C3" w:themeColor="hyperlink"/>
      <w:u w:val="single"/>
    </w:rPr>
  </w:style>
  <w:style w:type="character" w:styleId="UnresolvedMention">
    <w:name w:val="Unresolved Mention"/>
    <w:basedOn w:val="DefaultParagraphFont"/>
    <w:uiPriority w:val="99"/>
    <w:semiHidden/>
    <w:unhideWhenUsed/>
    <w:rsid w:val="003C3AFA"/>
    <w:rPr>
      <w:color w:val="605E5C"/>
      <w:shd w:val="clear" w:color="auto" w:fill="E1DFDD"/>
    </w:rPr>
  </w:style>
  <w:style w:type="character" w:styleId="FollowedHyperlink">
    <w:name w:val="FollowedHyperlink"/>
    <w:basedOn w:val="DefaultParagraphFont"/>
    <w:uiPriority w:val="99"/>
    <w:semiHidden/>
    <w:unhideWhenUsed/>
    <w:rsid w:val="00096176"/>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80356"/>
    <w:rsid w:val="000B5CE0"/>
    <w:rsid w:val="002D7594"/>
    <w:rsid w:val="00355D5A"/>
    <w:rsid w:val="006609F5"/>
    <w:rsid w:val="00A113AD"/>
    <w:rsid w:val="00C70F3B"/>
    <w:rsid w:val="00D404CD"/>
    <w:rsid w:val="00FC278D"/>
    <w:rsid w:val="00FF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Template>
  <TotalTime>126</TotalTime>
  <Pages>3</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ECEN 340 Project Definition</vt:lpstr>
    </vt:vector>
  </TitlesOfParts>
  <Company>BYU Idaho</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340 Project Definition</dc:title>
  <dc:subject>ECEN-340</dc:subject>
  <dc:creator>Jonathan Haws</dc:creator>
  <cp:keywords/>
  <dc:description/>
  <cp:lastModifiedBy>Ricks, Seth</cp:lastModifiedBy>
  <cp:revision>32</cp:revision>
  <dcterms:created xsi:type="dcterms:W3CDTF">2024-11-19T22:21:00Z</dcterms:created>
  <dcterms:modified xsi:type="dcterms:W3CDTF">2025-11-24T17:50:00Z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